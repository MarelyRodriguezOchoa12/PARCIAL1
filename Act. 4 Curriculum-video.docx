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939965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11A8078" w14:textId="617054C2" w:rsidR="003D1B71" w:rsidRPr="00665F95" w:rsidRDefault="00B7111A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B7111A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B7DAC77" wp14:editId="52E707AB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0</wp:posOffset>
                  </wp:positionV>
                  <wp:extent cx="1852295" cy="1971675"/>
                  <wp:effectExtent l="0" t="0" r="0" b="9525"/>
                  <wp:wrapThrough wrapText="bothSides">
                    <wp:wrapPolygon edited="0">
                      <wp:start x="8442" y="0"/>
                      <wp:lineTo x="6664" y="417"/>
                      <wp:lineTo x="2444" y="2713"/>
                      <wp:lineTo x="1555" y="4591"/>
                      <wp:lineTo x="222" y="6678"/>
                      <wp:lineTo x="0" y="8765"/>
                      <wp:lineTo x="0" y="13565"/>
                      <wp:lineTo x="1111" y="16696"/>
                      <wp:lineTo x="4443" y="20243"/>
                      <wp:lineTo x="7775" y="21496"/>
                      <wp:lineTo x="8219" y="21496"/>
                      <wp:lineTo x="13107" y="21496"/>
                      <wp:lineTo x="13551" y="21496"/>
                      <wp:lineTo x="16883" y="20243"/>
                      <wp:lineTo x="20215" y="16696"/>
                      <wp:lineTo x="21326" y="13565"/>
                      <wp:lineTo x="21326" y="0"/>
                      <wp:lineTo x="8442" y="0"/>
                    </wp:wrapPolygon>
                  </wp:wrapThrough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95" cy="1971675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D1B71"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7FEAA2A1" wp14:editId="4D541ED7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-4445</wp:posOffset>
                      </wp:positionV>
                      <wp:extent cx="1810385" cy="1810385"/>
                      <wp:effectExtent l="0" t="0" r="0" b="0"/>
                      <wp:wrapNone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BE417F" w14:textId="4A564171" w:rsidR="00DC3F0A" w:rsidRPr="00CA16E3" w:rsidRDefault="00DC3F0A" w:rsidP="00B7111A">
                                  <w:pPr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FEAA2A1" id="Elipse 3" o:spid="_x0000_s1026" alt="foto de cara de mujer" style="position:absolute;left:0;text-align:left;margin-left:-5.75pt;margin-top:-.35pt;width:142.55pt;height:142.5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" stroked="f" strokeweight="1pt">
                      <v:fill r:id="rId12" o:title="foto de cara de mujer" recolor="t" rotate="t" type="frame"/>
                      <v:stroke joinstyle="miter"/>
                      <v:textbox>
                        <w:txbxContent>
                          <w:p w14:paraId="67BE417F" w14:textId="4A564171" w:rsidR="00DC3F0A" w:rsidRPr="00CA16E3" w:rsidRDefault="00DC3F0A" w:rsidP="00B7111A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0BF355C" w14:textId="1F346FEE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26F0C59" w14:textId="3ACE1438" w:rsidR="003D1B71" w:rsidRPr="00665F95" w:rsidRDefault="00B7111A" w:rsidP="00310F17">
            <w:pPr>
              <w:pStyle w:val="Ttulo"/>
            </w:pPr>
            <w:proofErr w:type="spellStart"/>
            <w:r>
              <w:t>Marely</w:t>
            </w:r>
            <w:proofErr w:type="spellEnd"/>
            <w:r>
              <w:t xml:space="preserve"> Guadalupe</w:t>
            </w:r>
            <w:r w:rsidR="003D1B71" w:rsidRPr="00665F95">
              <w:rPr>
                <w:lang w:bidi="es-ES"/>
              </w:rPr>
              <w:br/>
            </w:r>
            <w:proofErr w:type="spellStart"/>
            <w:r>
              <w:t>Rodriguez</w:t>
            </w:r>
            <w:proofErr w:type="spellEnd"/>
            <w:r>
              <w:t xml:space="preserve"> Ochoa</w:t>
            </w:r>
          </w:p>
        </w:tc>
      </w:tr>
      <w:tr w:rsidR="003D1B71" w:rsidRPr="00CA16E3" w14:paraId="6EDAC7F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14A3425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6BF386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C5AD1C8B7ACA4E57B52E550F6A1E126A"/>
              </w:placeholder>
              <w:temporary/>
              <w15:appearance w15:val="hidden"/>
            </w:sdtPr>
            <w:sdtEndPr/>
            <w:sdtContent>
              <w:p w14:paraId="60E45DED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33F42D02" w14:textId="5885CAB2" w:rsidR="003D1B71" w:rsidRPr="00665F95" w:rsidRDefault="003D1B71" w:rsidP="00665F95">
            <w:pPr>
              <w:pStyle w:val="Fechas"/>
              <w:spacing w:line="216" w:lineRule="auto"/>
            </w:pPr>
          </w:p>
          <w:p w14:paraId="029DD076" w14:textId="32750BB3" w:rsidR="003D1B71" w:rsidRPr="00665F95" w:rsidRDefault="00851B7E" w:rsidP="00665F95">
            <w:pPr>
              <w:pStyle w:val="Fechas"/>
              <w:spacing w:line="216" w:lineRule="auto"/>
            </w:pPr>
            <w:r>
              <w:t xml:space="preserve">Egresada como Técnico en Aeronáutica por el CECyT 18 </w:t>
            </w:r>
          </w:p>
          <w:p w14:paraId="0E03FA5D" w14:textId="32AC1450" w:rsidR="003D1B71" w:rsidRPr="00665F95" w:rsidRDefault="00851B7E" w:rsidP="00851B7E">
            <w:pPr>
              <w:pStyle w:val="Experiencia"/>
              <w:spacing w:line="216" w:lineRule="auto"/>
            </w:pPr>
            <w:r>
              <w:t>Con conocimientos en Técnica de remachado, aerodinámica, entre otros.</w:t>
            </w:r>
          </w:p>
          <w:sdt>
            <w:sdtPr>
              <w:id w:val="-1554227259"/>
              <w:placeholder>
                <w:docPart w:val="992E8B84BEE946BB9B2EDEDDAEC5287D"/>
              </w:placeholder>
              <w:temporary/>
              <w:showingPlcHdr/>
              <w15:appearance w15:val="hidden"/>
            </w:sdtPr>
            <w:sdtEndPr/>
            <w:sdtContent>
              <w:p w14:paraId="49A88C30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6216F570" w14:textId="32CA040E" w:rsidR="003D1B71" w:rsidRPr="00665F95" w:rsidRDefault="00B7111A" w:rsidP="00665F95">
            <w:pPr>
              <w:pStyle w:val="Nombredelaescuela"/>
              <w:spacing w:line="216" w:lineRule="auto"/>
            </w:pPr>
            <w:r>
              <w:t>INSTUTUTO POLITECNCICO NACIONAL, CECyT 19 “Leona Vicario”</w:t>
            </w:r>
            <w:r w:rsidR="003D1B71" w:rsidRPr="00665F95">
              <w:rPr>
                <w:lang w:bidi="es-ES"/>
              </w:rPr>
              <w:t xml:space="preserve">, </w:t>
            </w:r>
            <w:r>
              <w:t>Bosques de Nogales, Tecámac, EDOMEX</w:t>
            </w:r>
          </w:p>
          <w:p w14:paraId="25D2A806" w14:textId="16741415" w:rsidR="003D1B71" w:rsidRDefault="00B7111A" w:rsidP="00665F95">
            <w:pPr>
              <w:pStyle w:val="Listaconvietas"/>
              <w:spacing w:line="216" w:lineRule="auto"/>
            </w:pPr>
            <w:r>
              <w:t>Promedio 8.5</w:t>
            </w:r>
          </w:p>
          <w:p w14:paraId="1D84BBF5" w14:textId="5050F750" w:rsidR="003D1B71" w:rsidRPr="00F20161" w:rsidRDefault="00B7111A" w:rsidP="00F20161">
            <w:pPr>
              <w:pStyle w:val="Listaconvietas"/>
              <w:spacing w:line="216" w:lineRule="auto"/>
            </w:pPr>
            <w:r>
              <w:t xml:space="preserve">Carrera Técnico en Aeronáutica </w:t>
            </w:r>
          </w:p>
          <w:p w14:paraId="0533B168" w14:textId="7365A3C2" w:rsidR="003D1B71" w:rsidRPr="00F20161" w:rsidRDefault="00851B7E" w:rsidP="00F20161">
            <w:pPr>
              <w:pStyle w:val="Ttulo2"/>
            </w:pPr>
            <w:r>
              <w:t>Habilidades</w:t>
            </w:r>
          </w:p>
          <w:p w14:paraId="21D67687" w14:textId="60DBD98E" w:rsidR="00851B7E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Análisis de problemas matemáticos con rapidez.  </w:t>
            </w:r>
          </w:p>
          <w:p w14:paraId="6D35F9CB" w14:textId="0C87164A" w:rsidR="00851B7E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Mantenimiento predictivo y correctivo de4 aeronaves.</w:t>
            </w:r>
          </w:p>
          <w:p w14:paraId="356EC510" w14:textId="5C1F6C86" w:rsidR="00851B7E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Lectura de manuales aeronáuticos.</w:t>
            </w:r>
          </w:p>
          <w:p w14:paraId="2B4D81ED" w14:textId="610D465B" w:rsidR="00851B7E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Electricidad básica para aeronaves.</w:t>
            </w:r>
          </w:p>
          <w:p w14:paraId="55510C51" w14:textId="6FB72E03" w:rsidR="00851B7E" w:rsidRPr="00665F95" w:rsidRDefault="00851B7E" w:rsidP="00851B7E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Conocimiento en configuración de las aeronaves.</w:t>
            </w:r>
          </w:p>
          <w:p w14:paraId="762E2B5E" w14:textId="1AED4CA7" w:rsidR="003D1B71" w:rsidRPr="00F20161" w:rsidRDefault="003D1B71" w:rsidP="00F20161">
            <w:pPr>
              <w:pStyle w:val="Ttulo2"/>
            </w:pPr>
          </w:p>
          <w:p w14:paraId="6442B9B2" w14:textId="73B62D0F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448BA9E6" w14:textId="77777777" w:rsidTr="003D1B71">
        <w:trPr>
          <w:trHeight w:val="1164"/>
        </w:trPr>
        <w:tc>
          <w:tcPr>
            <w:tcW w:w="720" w:type="dxa"/>
          </w:tcPr>
          <w:p w14:paraId="5A354011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7E7AC02" w14:textId="5D2FA482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1DBEAEC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743F145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6BA7FF1E" w14:textId="77777777" w:rsidTr="003D1B71">
        <w:trPr>
          <w:trHeight w:val="543"/>
        </w:trPr>
        <w:tc>
          <w:tcPr>
            <w:tcW w:w="720" w:type="dxa"/>
          </w:tcPr>
          <w:p w14:paraId="3D01C17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7687F3A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0FACCD8" wp14:editId="30911EE3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96169C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EE58AFE" w14:textId="5A5CF19C" w:rsidR="003D1B71" w:rsidRPr="00CA16E3" w:rsidRDefault="00B7111A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Privada, Lastra 306</w:t>
            </w:r>
          </w:p>
          <w:p w14:paraId="57121195" w14:textId="479A6DDD" w:rsidR="003D1B71" w:rsidRPr="00CA16E3" w:rsidRDefault="00B7111A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Ojo de agua, Tecámac EDOMEX</w:t>
            </w:r>
          </w:p>
        </w:tc>
        <w:tc>
          <w:tcPr>
            <w:tcW w:w="423" w:type="dxa"/>
            <w:vMerge/>
          </w:tcPr>
          <w:p w14:paraId="6B395CC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2A8AAA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D948820" w14:textId="77777777" w:rsidTr="003D1B71">
        <w:trPr>
          <w:trHeight w:val="183"/>
        </w:trPr>
        <w:tc>
          <w:tcPr>
            <w:tcW w:w="720" w:type="dxa"/>
          </w:tcPr>
          <w:p w14:paraId="26F3070E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4625FF4" w14:textId="4C2B12EE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D07F28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4EEF0B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3C07520" w14:textId="77777777" w:rsidTr="003D1B71">
        <w:trPr>
          <w:trHeight w:val="624"/>
        </w:trPr>
        <w:tc>
          <w:tcPr>
            <w:tcW w:w="720" w:type="dxa"/>
          </w:tcPr>
          <w:p w14:paraId="3636F49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5520AD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A5AA895" wp14:editId="1302315D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74105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776A69B" w14:textId="3ED2C2F0" w:rsidR="003D1B71" w:rsidRPr="00CA16E3" w:rsidRDefault="00B7111A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5581366026</w:t>
            </w:r>
          </w:p>
        </w:tc>
        <w:tc>
          <w:tcPr>
            <w:tcW w:w="423" w:type="dxa"/>
            <w:vMerge/>
          </w:tcPr>
          <w:p w14:paraId="4DE273A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37CBF3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F200487" w14:textId="77777777" w:rsidTr="003D1B71">
        <w:trPr>
          <w:trHeight w:val="183"/>
        </w:trPr>
        <w:tc>
          <w:tcPr>
            <w:tcW w:w="720" w:type="dxa"/>
          </w:tcPr>
          <w:p w14:paraId="695A25CA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2689611" w14:textId="5FEC43BE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151E24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D63221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CC66B67" w14:textId="77777777" w:rsidTr="003D1B71">
        <w:trPr>
          <w:trHeight w:val="633"/>
        </w:trPr>
        <w:tc>
          <w:tcPr>
            <w:tcW w:w="720" w:type="dxa"/>
          </w:tcPr>
          <w:p w14:paraId="6A5A9B2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0FF7838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2C74AE" wp14:editId="02852463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67F9CC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3B3CDA4" w14:textId="7DD73DA7" w:rsidR="003D1B71" w:rsidRPr="00CA16E3" w:rsidRDefault="007D7AE3" w:rsidP="00380FD1">
            <w:pPr>
              <w:pStyle w:val="Informacin"/>
              <w:rPr>
                <w:lang w:val="es-ES_tradnl"/>
              </w:rPr>
            </w:pPr>
            <w:hyperlink r:id="rId19" w:history="1">
              <w:r w:rsidR="00B7111A" w:rsidRPr="00632308">
                <w:rPr>
                  <w:rStyle w:val="Hipervnculo"/>
                </w:rPr>
                <w:t>o</w:t>
              </w:r>
              <w:r w:rsidR="00B7111A" w:rsidRPr="00632308">
                <w:rPr>
                  <w:rStyle w:val="Hipervnculo"/>
                  <w:lang w:val="es-ES_tradnl"/>
                </w:rPr>
                <w:t>choamarely920@gmail.com</w:t>
              </w:r>
            </w:hyperlink>
            <w:r w:rsidR="00B7111A">
              <w:rPr>
                <w:lang w:val="es-ES_tradnl"/>
              </w:rPr>
              <w:t xml:space="preserve"> </w:t>
            </w:r>
          </w:p>
        </w:tc>
        <w:tc>
          <w:tcPr>
            <w:tcW w:w="423" w:type="dxa"/>
            <w:vMerge/>
          </w:tcPr>
          <w:p w14:paraId="33E4E97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FDE433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A1679C5" w14:textId="77777777" w:rsidTr="003D1B71">
        <w:trPr>
          <w:trHeight w:val="174"/>
        </w:trPr>
        <w:tc>
          <w:tcPr>
            <w:tcW w:w="720" w:type="dxa"/>
          </w:tcPr>
          <w:p w14:paraId="23132C2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191B6ED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E23650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EE6DF6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2B9CB22" w14:textId="77777777" w:rsidTr="003D1B71">
        <w:trPr>
          <w:trHeight w:val="633"/>
        </w:trPr>
        <w:tc>
          <w:tcPr>
            <w:tcW w:w="720" w:type="dxa"/>
          </w:tcPr>
          <w:p w14:paraId="3B4A495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BEB7E98" w14:textId="33729492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046462B7" w14:textId="371B951D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1A2BC3A0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BFC8CF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4F2C96" w14:textId="77777777" w:rsidTr="00665F95">
        <w:trPr>
          <w:trHeight w:val="4071"/>
        </w:trPr>
        <w:tc>
          <w:tcPr>
            <w:tcW w:w="720" w:type="dxa"/>
          </w:tcPr>
          <w:p w14:paraId="6CB2AF8A" w14:textId="39B6C086" w:rsidR="003D1B71" w:rsidRPr="00CA16E3" w:rsidRDefault="00D423E8" w:rsidP="00222466">
            <w:pPr>
              <w:rPr>
                <w:color w:val="0072C7" w:themeColor="accent2"/>
                <w:lang w:val="es-ES_tradnl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85DF07A" wp14:editId="10604A1F">
                  <wp:simplePos x="0" y="0"/>
                  <wp:positionH relativeFrom="column">
                    <wp:posOffset>174625</wp:posOffset>
                  </wp:positionH>
                  <wp:positionV relativeFrom="paragraph">
                    <wp:posOffset>446405</wp:posOffset>
                  </wp:positionV>
                  <wp:extent cx="2179320" cy="1634490"/>
                  <wp:effectExtent l="0" t="0" r="0" b="3810"/>
                  <wp:wrapNone/>
                  <wp:docPr id="5" name="Vídeo 5" descr="Alvaro Diaz - Babysita /3 (Audio)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ídeo 5" descr="Alvaro Diaz - Babysita /3 (Audio)">
                            <a:hlinkClick r:id="rId20"/>
                          </pic:cNvPr>
                          <pic:cNvPicPr/>
                        </pic:nvPicPr>
                        <pic:blipFill>
                          <a:blip r:embed="rId21">
                            <a:extLst>
                              <a:ext uri="{C809E66F-F1BF-436E-b5F7-EEA9579F0CBA}">
                                <wp15:webVideoPr xmlns:wp15="http://schemas.microsoft.com/office/word/2012/wordprocessingDrawing" embeddedHtml="&lt;iframe width=&quot;200&quot; height=&quot;113&quot; src=&quot;https://www.youtube.com/embed/v5TmcewvZc4?feature=oembed&quot; frameborder=&quot;0&quot; allow=&quot;accelerometer; autoplay; clipboard-write; encrypted-media; gyroscope; picture-in-picture; web-share&quot; referrerpolicy=&quot;strict-origin-when-cross-origin&quot; allowfullscreen=&quot;&quot; title=&quot;Alvaro Diaz - Babysita /3 (Audio)&quot; sandbox=&quot;allow-scripts allow-same-origin allow-popups&quot;&gt;&lt;/iframe&gt;" h="113" w="20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42" w:type="dxa"/>
            <w:gridSpan w:val="2"/>
          </w:tcPr>
          <w:p w14:paraId="1E053952" w14:textId="67192572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4974BFC0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1EED1519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606E3B6D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2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E28F5" w14:textId="77777777" w:rsidR="007D7AE3" w:rsidRDefault="007D7AE3" w:rsidP="00590471">
      <w:r>
        <w:separator/>
      </w:r>
    </w:p>
  </w:endnote>
  <w:endnote w:type="continuationSeparator" w:id="0">
    <w:p w14:paraId="6AA04FD3" w14:textId="77777777" w:rsidR="007D7AE3" w:rsidRDefault="007D7AE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49349" w14:textId="77777777" w:rsidR="007D7AE3" w:rsidRDefault="007D7AE3" w:rsidP="00590471">
      <w:r>
        <w:separator/>
      </w:r>
    </w:p>
  </w:footnote>
  <w:footnote w:type="continuationSeparator" w:id="0">
    <w:p w14:paraId="64F2AB57" w14:textId="77777777" w:rsidR="007D7AE3" w:rsidRDefault="007D7AE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77905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50FDB7A" wp14:editId="0C63B25D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59BE9A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682950"/>
    <w:multiLevelType w:val="hybridMultilevel"/>
    <w:tmpl w:val="648CCC6C"/>
    <w:lvl w:ilvl="0" w:tplc="FE06C3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11A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5D2CBB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D7AE3"/>
    <w:rsid w:val="007E668F"/>
    <w:rsid w:val="007F5B63"/>
    <w:rsid w:val="00803A0A"/>
    <w:rsid w:val="00846CB9"/>
    <w:rsid w:val="00851B7E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7111A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423E8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503427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B711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7.jp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embed/v5TmcewvZc4?feature=oembed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mailto:ochoamarely920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7607B353-BEF6-49B2-B657-E0C76F05DFFD%7d\%7bADA918FF-C121-4600-94BB-52FBAF463C96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5AD1C8B7ACA4E57B52E550F6A1E1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CFDD8B-6E22-40BE-B5E5-9B24913D8C80}"/>
      </w:docPartPr>
      <w:docPartBody>
        <w:p w:rsidR="007C699A" w:rsidRDefault="00150035">
          <w:pPr>
            <w:pStyle w:val="C5AD1C8B7ACA4E57B52E550F6A1E126A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992E8B84BEE946BB9B2EDEDDAEC52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3A276-59AC-4195-9EF8-8B04D3772974}"/>
      </w:docPartPr>
      <w:docPartBody>
        <w:p w:rsidR="007C699A" w:rsidRDefault="00150035">
          <w:pPr>
            <w:pStyle w:val="992E8B84BEE946BB9B2EDEDDAEC5287D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035"/>
    <w:rsid w:val="00150035"/>
    <w:rsid w:val="007C699A"/>
    <w:rsid w:val="00D73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AD1C8B7ACA4E57B52E550F6A1E126A">
    <w:name w:val="C5AD1C8B7ACA4E57B52E550F6A1E126A"/>
  </w:style>
  <w:style w:type="paragraph" w:customStyle="1" w:styleId="992E8B84BEE946BB9B2EDEDDAEC5287D">
    <w:name w:val="992E8B84BEE946BB9B2EDEDDAEC5287D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{ADA918FF-C121-4600-94BB-52FBAF463C96}tf78128832_win32</Template>
  <TotalTime>0</TotalTime>
  <Pages>1</Pages>
  <Words>115</Words>
  <Characters>635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2025-09-10T16:48:00Z</dcterms:created>
  <dcterms:modified xsi:type="dcterms:W3CDTF">2025-09-10T16:48:00Z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